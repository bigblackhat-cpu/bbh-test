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ABFB" w14:textId="377F6A42" w:rsidR="00AE5D28" w:rsidRDefault="00287E8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36AAC55" wp14:editId="2E1C31A8">
                <wp:simplePos x="0" y="0"/>
                <wp:positionH relativeFrom="column">
                  <wp:posOffset>-655955</wp:posOffset>
                </wp:positionH>
                <wp:positionV relativeFrom="paragraph">
                  <wp:posOffset>3159125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5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7" cy="465"/>
                            <a:chOff x="1000" y="3618"/>
                            <a:chExt cx="1967" cy="465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00DE97C" w14:textId="2705066F" w:rsidR="00145014" w:rsidRDefault="00AE5D28" w:rsidP="00AE5D28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项目经验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6AAC55" id="组合 12" o:spid="_x0000_s1026" style="position:absolute;left:0;text-align:left;margin-left:-51.65pt;margin-top:248.75pt;width:517.45pt;height:23.2pt;z-index:251662336;mso-width-relative:margin;mso-height-relative:margin" coordorigin="1000,3618" coordsize="10349,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">
                <v:line id="直接连接符 4" o:spid="_x0000_s102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28" style="position:absolute;left:1000;top:3618;width:1967;height:465" coordorigin="1000,3618" coordsize="196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2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3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000DE97C" w14:textId="2705066F" w:rsidR="00145014" w:rsidRDefault="00AE5D28" w:rsidP="00AE5D28">
                          <w:pPr>
                            <w:pStyle w:val="a9"/>
                            <w:spacing w:before="0" w:beforeAutospacing="0" w:after="0" w:afterAutospacing="0" w:line="312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项目经验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DF212F9" wp14:editId="5870C15C">
                <wp:simplePos x="0" y="0"/>
                <wp:positionH relativeFrom="column">
                  <wp:posOffset>-393065</wp:posOffset>
                </wp:positionH>
                <wp:positionV relativeFrom="paragraph">
                  <wp:posOffset>2254250</wp:posOffset>
                </wp:positionV>
                <wp:extent cx="6350000" cy="1003300"/>
                <wp:effectExtent l="0" t="0" r="0" b="635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07C8C2D" w14:textId="7937E59C" w:rsidR="00145014" w:rsidRPr="00864B89" w:rsidRDefault="00BD6D9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专业：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软件工程                        广州航海学院（本科）                2020.09-2024.0</w:t>
                            </w:r>
                            <w:r w:rsidR="00EE629A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6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51A7370" w14:textId="6BA0A597" w:rsidR="00145014" w:rsidRPr="00864B89" w:rsidRDefault="00000000" w:rsidP="00BD6D9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主修课程：</w:t>
                            </w:r>
                            <w:r w:rsidR="00B55305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计算机网络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数据结构与算法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数据库、计算机组成原理，操作系统，</w:t>
                            </w:r>
                            <w:r w:rsidR="00B55305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面向对象开发</w:t>
                            </w:r>
                            <w:r w:rsidR="00854CE2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软件体系结构</w:t>
                            </w:r>
                            <w:r w:rsidR="00EB00A6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，web开发</w:t>
                            </w:r>
                            <w:r w:rsidR="00EE629A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，中级软件</w:t>
                            </w:r>
                            <w:r w:rsidR="00B55305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工程</w:t>
                            </w:r>
                            <w:r w:rsidR="00EE629A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师。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212F9" id="矩形 18" o:spid="_x0000_s1031" style="position:absolute;left:0;text-align:left;margin-left:-30.95pt;margin-top:177.5pt;width:500pt;height:79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" filled="f" stroked="f">
                <v:textbox>
                  <w:txbxContent>
                    <w:p w14:paraId="607C8C2D" w14:textId="7937E59C" w:rsidR="00145014" w:rsidRPr="00864B89" w:rsidRDefault="00BD6D9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专业：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软件工程                        广州航海学院（本科）                2020.09-2024.0</w:t>
                      </w:r>
                      <w:r w:rsidR="00EE629A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6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51A7370" w14:textId="6BA0A597" w:rsidR="00145014" w:rsidRPr="00864B89" w:rsidRDefault="00000000" w:rsidP="00BD6D9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主修课程：</w:t>
                      </w:r>
                      <w:r w:rsidR="00B55305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计算机网络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数据结构与算法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数据库、计算机组成原理，操作系统，</w:t>
                      </w:r>
                      <w:r w:rsidR="00B55305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面向对象开发</w:t>
                      </w:r>
                      <w:r w:rsidR="00854CE2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软件体系结构</w:t>
                      </w:r>
                      <w:r w:rsidR="00EB00A6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，web开发</w:t>
                      </w:r>
                      <w:r w:rsidR="00EE629A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，中级软件</w:t>
                      </w:r>
                      <w:r w:rsidR="00B55305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工程</w:t>
                      </w:r>
                      <w:r w:rsidR="00EE629A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师。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E017CC5" wp14:editId="67D7CDB7">
            <wp:simplePos x="0" y="0"/>
            <wp:positionH relativeFrom="column">
              <wp:posOffset>4714240</wp:posOffset>
            </wp:positionH>
            <wp:positionV relativeFrom="paragraph">
              <wp:posOffset>542925</wp:posOffset>
            </wp:positionV>
            <wp:extent cx="1005205" cy="1354455"/>
            <wp:effectExtent l="19050" t="19050" r="23495" b="171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F9D74A9" wp14:editId="00E8D7DF">
                <wp:simplePos x="0" y="0"/>
                <wp:positionH relativeFrom="margin">
                  <wp:align>center</wp:align>
                </wp:positionH>
                <wp:positionV relativeFrom="paragraph">
                  <wp:posOffset>1950085</wp:posOffset>
                </wp:positionV>
                <wp:extent cx="6571615" cy="294640"/>
                <wp:effectExtent l="19050" t="19050" r="19685" b="292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99439E6" w14:textId="77777777" w:rsidR="00145014" w:rsidRDefault="00000000" w:rsidP="00AE5D28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9D74A9" id="组合 11" o:spid="_x0000_s1032" style="position:absolute;left:0;text-align:left;margin-left:0;margin-top:153.55pt;width:517.45pt;height:23.2pt;z-index:251656192;mso-position-horizontal:center;mso-position-horizontal-relative:margin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">
                <v:line id="直接连接符 4" o:spid="_x0000_s1033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34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35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36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699439E6" w14:textId="77777777" w:rsidR="00145014" w:rsidRDefault="00000000" w:rsidP="00AE5D28">
                          <w:pPr>
                            <w:pStyle w:val="a9"/>
                            <w:spacing w:before="0" w:beforeAutospacing="0" w:after="0" w:afterAutospacing="0" w:line="312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45D2B5" wp14:editId="47FE2B46">
                <wp:simplePos x="0" y="0"/>
                <wp:positionH relativeFrom="column">
                  <wp:posOffset>2106295</wp:posOffset>
                </wp:positionH>
                <wp:positionV relativeFrom="paragraph">
                  <wp:posOffset>631825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660DBE5" w14:textId="5B91C36F" w:rsidR="00145014" w:rsidRPr="00864B89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手机：  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13760987478</w:t>
                            </w:r>
                          </w:p>
                          <w:p w14:paraId="5CE0D24E" w14:textId="7144D3DD" w:rsidR="00145014" w:rsidRPr="00864B89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535597762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  <w:p w14:paraId="37F0ECAD" w14:textId="0F224B67" w:rsidR="00145014" w:rsidRPr="00864B89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微信：  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H13760987478</w:t>
                            </w:r>
                          </w:p>
                          <w:p w14:paraId="30B489BB" w14:textId="4770DD9D" w:rsidR="00145014" w:rsidRDefault="00145014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5D2B5" id="Rectangle 3" o:spid="_x0000_s1037" style="position:absolute;left:0;text-align:left;margin-left:165.85pt;margin-top:49.75pt;width:179.4pt;height:99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" filled="f" stroked="f">
                <v:textbox>
                  <w:txbxContent>
                    <w:p w14:paraId="5660DBE5" w14:textId="5B91C36F" w:rsidR="00145014" w:rsidRPr="00864B89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13760987478</w:t>
                      </w:r>
                    </w:p>
                    <w:p w14:paraId="5CE0D24E" w14:textId="7144D3DD" w:rsidR="00145014" w:rsidRPr="00864B89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535597762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@qq.com</w:t>
                      </w:r>
                    </w:p>
                    <w:p w14:paraId="37F0ECAD" w14:textId="0F224B67" w:rsidR="00145014" w:rsidRPr="00864B89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微信：  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H13760987478</w:t>
                      </w:r>
                    </w:p>
                    <w:p w14:paraId="30B489BB" w14:textId="4770DD9D" w:rsidR="00145014" w:rsidRDefault="00145014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2272039" wp14:editId="4D5E813C">
                <wp:simplePos x="0" y="0"/>
                <wp:positionH relativeFrom="column">
                  <wp:posOffset>-373380</wp:posOffset>
                </wp:positionH>
                <wp:positionV relativeFrom="paragraph">
                  <wp:posOffset>650875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156E513" w14:textId="34977AFA" w:rsidR="00145014" w:rsidRPr="00864B89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何骏杰</w:t>
                            </w:r>
                          </w:p>
                          <w:p w14:paraId="1D9EC33A" w14:textId="77777777" w:rsidR="00145014" w:rsidRPr="00864B89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年    龄：  23</w:t>
                            </w:r>
                          </w:p>
                          <w:p w14:paraId="6EB439D2" w14:textId="77777777" w:rsidR="00145014" w:rsidRPr="00864B89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131B1E82" w14:textId="7678E21F" w:rsidR="00145014" w:rsidRPr="00864B89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求职意向：  </w:t>
                            </w:r>
                            <w:r w:rsidR="00DF30A0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python开发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72039" id="_x0000_s1038" style="position:absolute;left:0;text-align:left;margin-left:-29.4pt;margin-top:51.25pt;width:176.75pt;height:99.4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" filled="f" stroked="f">
                <v:textbox>
                  <w:txbxContent>
                    <w:p w14:paraId="2156E513" w14:textId="34977AFA" w:rsidR="00145014" w:rsidRPr="00864B89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何骏杰</w:t>
                      </w:r>
                    </w:p>
                    <w:p w14:paraId="1D9EC33A" w14:textId="77777777" w:rsidR="00145014" w:rsidRPr="00864B89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年    龄：  23</w:t>
                      </w:r>
                    </w:p>
                    <w:p w14:paraId="6EB439D2" w14:textId="77777777" w:rsidR="00145014" w:rsidRPr="00864B89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131B1E82" w14:textId="7678E21F" w:rsidR="00145014" w:rsidRPr="00864B89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求职意向：  </w:t>
                      </w:r>
                      <w:r w:rsidR="00DF30A0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python开发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28363FE" wp14:editId="61B908E0">
                <wp:simplePos x="0" y="0"/>
                <wp:positionH relativeFrom="column">
                  <wp:posOffset>-649605</wp:posOffset>
                </wp:positionH>
                <wp:positionV relativeFrom="paragraph">
                  <wp:posOffset>254635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735FAC9" w14:textId="77777777" w:rsidR="00145014" w:rsidRDefault="00000000" w:rsidP="00AE5D28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8363FE" id="组合 57" o:spid="_x0000_s1039" style="position:absolute;left:0;text-align:left;margin-left:-51.15pt;margin-top:20.05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ggVfwMAAKQJAAAOAAAAZHJzL2Uyb0RvYy54bWzEls1u1DAQx+9IvIOVe5tku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">
                <v:line id="直接连接符 4" o:spid="_x0000_s1040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41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42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43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4735FAC9" w14:textId="77777777" w:rsidR="00145014" w:rsidRDefault="00000000" w:rsidP="00AE5D28">
                          <w:pPr>
                            <w:pStyle w:val="a9"/>
                            <w:spacing w:before="0" w:beforeAutospacing="0" w:after="0" w:afterAutospacing="0" w:line="312" w:lineRule="exact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E8AA65" wp14:editId="5D09A255">
                <wp:simplePos x="0" y="0"/>
                <wp:positionH relativeFrom="column">
                  <wp:posOffset>-571500</wp:posOffset>
                </wp:positionH>
                <wp:positionV relativeFrom="paragraph">
                  <wp:posOffset>-445135</wp:posOffset>
                </wp:positionV>
                <wp:extent cx="1837690" cy="495300"/>
                <wp:effectExtent l="0" t="0" r="0" b="0"/>
                <wp:wrapNone/>
                <wp:docPr id="125500413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9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6C3708B" w14:textId="77777777" w:rsidR="00145014" w:rsidRPr="00287E8C" w:rsidRDefault="00000000">
                            <w:pPr>
                              <w:pStyle w:val="a9"/>
                              <w:spacing w:before="0" w:beforeAutospacing="0" w:after="0" w:afterAutospacing="0" w:line="576" w:lineRule="exact"/>
                              <w:rPr>
                                <w:rFonts w:hint="eastAsia"/>
                              </w:rPr>
                            </w:pPr>
                            <w:r w:rsidRPr="00287E8C">
                              <w:rPr>
                                <w:rFonts w:ascii="微软雅黑" w:eastAsia="微软雅黑" w:hAnsi="微软雅黑" w:cs="Times New Roman" w:hint="eastAsia"/>
                                <w:color w:val="0D0D0D" w:themeColor="text1" w:themeTint="F2"/>
                                <w:spacing w:val="60"/>
                                <w:sz w:val="52"/>
                                <w:szCs w:val="52"/>
                              </w:rPr>
                              <w:t>求职简历</w:t>
                            </w:r>
                            <w:r w:rsidRPr="00287E8C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8AA65" id="矩形 4" o:spid="_x0000_s1044" style="position:absolute;left:0;text-align:left;margin-left:-45pt;margin-top:-35.05pt;width:144.7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" filled="f" stroked="f">
                <v:textbox>
                  <w:txbxContent>
                    <w:p w14:paraId="26C3708B" w14:textId="77777777" w:rsidR="00145014" w:rsidRPr="00287E8C" w:rsidRDefault="00000000">
                      <w:pPr>
                        <w:pStyle w:val="a9"/>
                        <w:spacing w:before="0" w:beforeAutospacing="0" w:after="0" w:afterAutospacing="0" w:line="576" w:lineRule="exact"/>
                        <w:rPr>
                          <w:rFonts w:hint="eastAsia"/>
                        </w:rPr>
                      </w:pPr>
                      <w:r w:rsidRPr="00287E8C">
                        <w:rPr>
                          <w:rFonts w:ascii="微软雅黑" w:eastAsia="微软雅黑" w:hAnsi="微软雅黑" w:cs="Times New Roman" w:hint="eastAsia"/>
                          <w:color w:val="0D0D0D" w:themeColor="text1" w:themeTint="F2"/>
                          <w:spacing w:val="60"/>
                          <w:sz w:val="52"/>
                          <w:szCs w:val="52"/>
                        </w:rPr>
                        <w:t>求职简历</w:t>
                      </w:r>
                      <w:r w:rsidRPr="00287E8C">
                        <w:rPr>
                          <w:rFonts w:ascii="微软雅黑" w:eastAsia="微软雅黑" w:hAnsi="微软雅黑" w:cs="Times New Roman" w:hint="eastAsia"/>
                          <w:color w:val="FFFFFF"/>
                          <w:sz w:val="22"/>
                          <w:szCs w:val="22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="00DF30A0">
        <w:rPr>
          <w:rFonts w:hint="eastAsia"/>
        </w:rPr>
        <w:t xml:space="preserve">  </w:t>
      </w:r>
    </w:p>
    <w:p w14:paraId="0EDB24EC" w14:textId="70B6B7A1" w:rsidR="006F7F68" w:rsidRDefault="00132C6A" w:rsidP="006F7F6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95A3B" wp14:editId="68E82BA4">
                <wp:simplePos x="0" y="0"/>
                <wp:positionH relativeFrom="column">
                  <wp:posOffset>-298450</wp:posOffset>
                </wp:positionH>
                <wp:positionV relativeFrom="paragraph">
                  <wp:posOffset>3329940</wp:posOffset>
                </wp:positionV>
                <wp:extent cx="6435725" cy="5530850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553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15F8C5F" w14:textId="31F9364B" w:rsidR="00132C6A" w:rsidRDefault="00DF30A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软件开发                     </w:t>
                            </w:r>
                            <w:r w:rsidR="00854CE2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富泰宏精密工业有限</w:t>
                            </w:r>
                            <w:r w:rsidR="00561CE0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公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司</w:t>
                            </w:r>
                            <w:r w:rsid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20</w:t>
                            </w:r>
                            <w:r w:rsidR="00EE629A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24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EE629A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7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C24607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2025.</w:t>
                            </w:r>
                            <w:r w:rsidR="00F33D12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10</w:t>
                            </w:r>
                          </w:p>
                          <w:p w14:paraId="5B8B11C3" w14:textId="77777777" w:rsidR="00132C6A" w:rsidRPr="00864B89" w:rsidRDefault="00132C6A" w:rsidP="00132C6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Web后端项目</w:t>
                            </w:r>
                          </w:p>
                          <w:p w14:paraId="0135442E" w14:textId="77777777" w:rsidR="00132C6A" w:rsidRPr="00864B89" w:rsidRDefault="00132C6A" w:rsidP="00132C6A">
                            <w:pPr>
                              <w:pStyle w:val="a9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hint="eastAsia"/>
                                <w:color w:val="000000" w:themeColor="text1"/>
                              </w:rPr>
                              <w:t>restful</w:t>
                            </w:r>
                            <w:r w:rsidRPr="00864B8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接口开发</w:t>
                            </w:r>
                          </w:p>
                          <w:p w14:paraId="7385401F" w14:textId="4B0DC668" w:rsidR="00132C6A" w:rsidRPr="00864B89" w:rsidRDefault="00132C6A" w:rsidP="00132C6A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后端中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，开发符合声学部门需求的接口，以提供调用。</w:t>
                            </w:r>
                          </w:p>
                          <w:p w14:paraId="59F9D3EE" w14:textId="3ED1CF3F" w:rsidR="00132C6A" w:rsidRPr="00864B89" w:rsidRDefault="00132C6A" w:rsidP="00132C6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80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负责任务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设计并维护数据可视化的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APIview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接口，可视化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内的数据</w:t>
                            </w:r>
                            <w:r w:rsidR="00D42F4B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生成要求格式的polar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图</w:t>
                            </w:r>
                            <w:r w:rsidR="00D42F4B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，提供声学部门研究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D42F4B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对excel内的数据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进行</w:t>
                            </w:r>
                            <w:r w:rsidR="00D42F4B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基本的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数据格式验证</w:t>
                            </w:r>
                            <w:r w:rsidR="00D42F4B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，项目主要思路为使用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matplotlib生成可视化数据图片返回图片资源地址，最后在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postgre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sql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中保存操作记录。</w:t>
                            </w:r>
                          </w:p>
                          <w:p w14:paraId="604441C7" w14:textId="77777777" w:rsidR="00132C6A" w:rsidRPr="00864B89" w:rsidRDefault="00132C6A" w:rsidP="00132C6A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基于现有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项目，开发人脸识别测试模型接口。</w:t>
                            </w:r>
                          </w:p>
                          <w:p w14:paraId="01E3F87C" w14:textId="1F108076" w:rsidR="00132C6A" w:rsidRPr="00D42F4B" w:rsidRDefault="00132C6A" w:rsidP="00D42F4B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80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负责任务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：接受包含</w:t>
                            </w:r>
                            <w:r w:rsidRPr="00864B89">
                              <w:rPr>
                                <w:rFonts w:ascii="微软雅黑" w:eastAsia="微软雅黑" w:hAnsi="微软雅黑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Base64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的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json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数据，调用人脸识别模型，并将图片转为base64 返回。</w:t>
                            </w:r>
                          </w:p>
                          <w:p w14:paraId="411DA8D4" w14:textId="77777777" w:rsidR="00132C6A" w:rsidRPr="00864B89" w:rsidRDefault="00132C6A" w:rsidP="00132C6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AI agent 项目</w:t>
                            </w:r>
                          </w:p>
                          <w:p w14:paraId="29E2AE94" w14:textId="77777777" w:rsidR="00132C6A" w:rsidRPr="00864B89" w:rsidRDefault="00132C6A" w:rsidP="00132C6A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智能体code review开发</w:t>
                            </w:r>
                          </w:p>
                          <w:p w14:paraId="78501AE9" w14:textId="77777777" w:rsidR="00132C6A" w:rsidRPr="00864B89" w:rsidRDefault="00132C6A" w:rsidP="00132C6A">
                            <w:pPr>
                              <w:pStyle w:val="a9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内部建立语言模型，针对程序代码，以及测试脚本进行代码注释插入建议生成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2DF0709" w14:textId="016BC927" w:rsidR="00132C6A" w:rsidRPr="00D42F4B" w:rsidRDefault="00132C6A" w:rsidP="00D42F4B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80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负责任务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：使用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ollama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部署qwen3:32b模型，基于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langchain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和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langgraph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开发智能体，使用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fastmcp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以及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mcpstore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工具，建立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mcp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服务，</w:t>
                            </w:r>
                            <w:r w:rsidR="00D42F4B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设计专用</w:t>
                            </w:r>
                            <w:proofErr w:type="spellStart"/>
                            <w:r w:rsidR="00D42F4B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mcp</w:t>
                            </w:r>
                            <w:proofErr w:type="spellEnd"/>
                            <w:r w:rsidR="00D42F4B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server，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最后使用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streamlit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完成页面呈现。其中使用docker 容器分离语言模型服务、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mcp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服务、以及前端服务。</w:t>
                            </w:r>
                          </w:p>
                          <w:p w14:paraId="07ED2288" w14:textId="0CB5FFB8" w:rsidR="00132C6A" w:rsidRPr="00132C6A" w:rsidRDefault="00132C6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32C6A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数字孪生项目</w:t>
                            </w:r>
                          </w:p>
                          <w:p w14:paraId="3272118B" w14:textId="1EE26E94" w:rsidR="00145014" w:rsidRPr="00864B89" w:rsidRDefault="00B55305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3D模型动作交互，与孪生工厂</w:t>
                            </w:r>
                          </w:p>
                          <w:p w14:paraId="5A5011CF" w14:textId="20D103DF" w:rsidR="00C03379" w:rsidRPr="00864B89" w:rsidRDefault="00B55305" w:rsidP="00C0337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基于NVIDIA Omniverse平台，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完成</w:t>
                            </w:r>
                            <w:r w:rsidRPr="00864B89">
                              <w:rPr>
                                <w:rFonts w:ascii="微软雅黑" w:eastAsia="微软雅黑" w:hAnsi="微软雅黑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与3D模型进行动作交互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的</w:t>
                            </w:r>
                            <w:r w:rsidR="00C03379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效果展示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CD56001" w14:textId="131089AB" w:rsidR="00C03379" w:rsidRPr="00864B89" w:rsidRDefault="00585037" w:rsidP="00C03379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78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负责任务</w:t>
                            </w:r>
                            <w:r w:rsidR="00C03379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  <w:r w:rsidR="00F83F66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转换不合规范的</w:t>
                            </w:r>
                            <w:proofErr w:type="spellStart"/>
                            <w:r w:rsidR="00F83F66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usd</w:t>
                            </w:r>
                            <w:proofErr w:type="spellEnd"/>
                            <w:r w:rsidR="00F83F66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转换模型，根据实际业务使用</w:t>
                            </w:r>
                            <w:proofErr w:type="spellStart"/>
                            <w:r w:rsidR="00C03379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omnigraph</w:t>
                            </w:r>
                            <w:proofErr w:type="spellEnd"/>
                            <w:r w:rsidR="00F83F66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提供的节点设计运动逻辑，开发自然语言输入extension，完成自然语言输入调用已设计好的运动逻辑。</w:t>
                            </w:r>
                          </w:p>
                          <w:p w14:paraId="69B28642" w14:textId="080C30F3" w:rsidR="00B55305" w:rsidRPr="00864B89" w:rsidRDefault="00B55305" w:rsidP="00F83F66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搭建孪生流水线</w:t>
                            </w:r>
                            <w:r w:rsidR="00B45CD8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监控系统，模拟流水线监控流程以及产品缺陷检测</w:t>
                            </w:r>
                            <w:r w:rsidR="00C03379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1940D40" w14:textId="77777777" w:rsidR="00A30A20" w:rsidRDefault="00585037" w:rsidP="00A30A2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78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负责任务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：使用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isaac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sim 流水线以及工厂开放资源，搭建简易工厂。部署ROS2与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isaac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sim连接，编写缺陷检测节点，接入训练好的yolo模型</w:t>
                            </w:r>
                            <w:r w:rsidR="00832A46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，在</w:t>
                            </w:r>
                            <w:proofErr w:type="spellStart"/>
                            <w:r w:rsidR="00832A46" w:rsidRPr="00864B89">
                              <w:rPr>
                                <w:rFonts w:ascii="微软雅黑" w:eastAsia="微软雅黑" w:hAnsi="微软雅黑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rviz</w:t>
                            </w:r>
                            <w:proofErr w:type="spellEnd"/>
                            <w:r w:rsidR="00832A46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上显示识别情况并保存记录。</w:t>
                            </w:r>
                          </w:p>
                          <w:p w14:paraId="58E778D3" w14:textId="3ECA25E0" w:rsidR="00DE4330" w:rsidRPr="00864B89" w:rsidRDefault="00DE4330" w:rsidP="00DE433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80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95A3B" id="_x0000_s1045" style="position:absolute;left:0;text-align:left;margin-left:-23.5pt;margin-top:262.2pt;width:506.75pt;height:43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" filled="f" stroked="f">
                <v:textbox>
                  <w:txbxContent>
                    <w:p w14:paraId="015F8C5F" w14:textId="31F9364B" w:rsidR="00132C6A" w:rsidRDefault="00DF30A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软件开发                     </w:t>
                      </w:r>
                      <w:r w:rsidR="00854CE2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富泰宏精密工业有限</w:t>
                      </w:r>
                      <w:r w:rsidR="00561CE0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公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司</w:t>
                      </w:r>
                      <w:r w:rsid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20</w:t>
                      </w:r>
                      <w:r w:rsidR="00EE629A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24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EE629A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7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-</w:t>
                      </w:r>
                      <w:r w:rsidR="00C24607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2025.</w:t>
                      </w:r>
                      <w:r w:rsidR="00F33D12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10</w:t>
                      </w:r>
                    </w:p>
                    <w:p w14:paraId="5B8B11C3" w14:textId="77777777" w:rsidR="00132C6A" w:rsidRPr="00864B89" w:rsidRDefault="00132C6A" w:rsidP="00132C6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Web后端项目</w:t>
                      </w:r>
                    </w:p>
                    <w:p w14:paraId="0135442E" w14:textId="77777777" w:rsidR="00132C6A" w:rsidRPr="00864B89" w:rsidRDefault="00132C6A" w:rsidP="00132C6A">
                      <w:pPr>
                        <w:pStyle w:val="a9"/>
                        <w:numPr>
                          <w:ilvl w:val="0"/>
                          <w:numId w:val="1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hint="eastAsia"/>
                          <w:color w:val="000000" w:themeColor="text1"/>
                        </w:rPr>
                        <w:t>restful</w:t>
                      </w:r>
                      <w:r w:rsidRPr="00864B89">
                        <w:rPr>
                          <w:color w:val="000000" w:themeColor="text1"/>
                        </w:rPr>
                        <w:t xml:space="preserve"> 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接口开发</w:t>
                      </w:r>
                    </w:p>
                    <w:p w14:paraId="7385401F" w14:textId="4B0DC668" w:rsidR="00132C6A" w:rsidRPr="00864B89" w:rsidRDefault="00132C6A" w:rsidP="00132C6A">
                      <w:pPr>
                        <w:pStyle w:val="a9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在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django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后端中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，开发符合声学部门需求的接口，以提供调用。</w:t>
                      </w:r>
                    </w:p>
                    <w:p w14:paraId="59F9D3EE" w14:textId="3ED1CF3F" w:rsidR="00132C6A" w:rsidRPr="00864B89" w:rsidRDefault="00132C6A" w:rsidP="00132C6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80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负责任务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设计并维护数据可视化的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APIview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接口，可视化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excel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内的数据</w:t>
                      </w:r>
                      <w:r w:rsidR="00D42F4B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生成要求格式的polar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图</w:t>
                      </w:r>
                      <w:r w:rsidR="00D42F4B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，提供声学部门研究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D42F4B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对excel内的数据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进行</w:t>
                      </w:r>
                      <w:r w:rsidR="00D42F4B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基本的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数据格式验证</w:t>
                      </w:r>
                      <w:r w:rsidR="00D42F4B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，项目主要思路为使用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matplotlib生成可视化数据图片返回图片资源地址，最后在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postgre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sql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中保存操作记录。</w:t>
                      </w:r>
                    </w:p>
                    <w:p w14:paraId="604441C7" w14:textId="77777777" w:rsidR="00132C6A" w:rsidRPr="00864B89" w:rsidRDefault="00132C6A" w:rsidP="00132C6A">
                      <w:pPr>
                        <w:pStyle w:val="a9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基于现有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fastapi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项目，开发人脸识别测试模型接口。</w:t>
                      </w:r>
                    </w:p>
                    <w:p w14:paraId="01E3F87C" w14:textId="1F108076" w:rsidR="00132C6A" w:rsidRPr="00D42F4B" w:rsidRDefault="00132C6A" w:rsidP="00D42F4B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80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负责任务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：接受包含</w:t>
                      </w:r>
                      <w:r w:rsidRPr="00864B89">
                        <w:rPr>
                          <w:rFonts w:ascii="微软雅黑" w:eastAsia="微软雅黑" w:hAnsi="微软雅黑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Base64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的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json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数据，调用人脸识别模型，并将图片转为base64 返回。</w:t>
                      </w:r>
                    </w:p>
                    <w:p w14:paraId="411DA8D4" w14:textId="77777777" w:rsidR="00132C6A" w:rsidRPr="00864B89" w:rsidRDefault="00132C6A" w:rsidP="00132C6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AI agent 项目</w:t>
                      </w:r>
                    </w:p>
                    <w:p w14:paraId="29E2AE94" w14:textId="77777777" w:rsidR="00132C6A" w:rsidRPr="00864B89" w:rsidRDefault="00132C6A" w:rsidP="00132C6A">
                      <w:pPr>
                        <w:pStyle w:val="a9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智能体code review开发</w:t>
                      </w:r>
                    </w:p>
                    <w:p w14:paraId="78501AE9" w14:textId="77777777" w:rsidR="00132C6A" w:rsidRPr="00864B89" w:rsidRDefault="00132C6A" w:rsidP="00132C6A">
                      <w:pPr>
                        <w:pStyle w:val="a9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内部建立语言模型，针对程序代码，以及测试脚本进行代码注释插入建议生成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02DF0709" w14:textId="016BC927" w:rsidR="00132C6A" w:rsidRPr="00D42F4B" w:rsidRDefault="00132C6A" w:rsidP="00D42F4B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80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负责任务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：使用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ollama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部署qwen3:32b模型，基于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langchain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和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langgraph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开发智能体，使用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fastmcp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以及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mcpstore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工具，建立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mcp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服务，</w:t>
                      </w:r>
                      <w:r w:rsidR="00D42F4B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设计专用</w:t>
                      </w:r>
                      <w:proofErr w:type="spellStart"/>
                      <w:r w:rsidR="00D42F4B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mcp</w:t>
                      </w:r>
                      <w:proofErr w:type="spellEnd"/>
                      <w:r w:rsidR="00D42F4B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server，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最后使用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streamlit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完成页面呈现。其中使用docker 容器分离语言模型服务、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mcp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服务、以及前端服务。</w:t>
                      </w:r>
                    </w:p>
                    <w:p w14:paraId="07ED2288" w14:textId="0CB5FFB8" w:rsidR="00132C6A" w:rsidRPr="00132C6A" w:rsidRDefault="00132C6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132C6A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数字孪生项目</w:t>
                      </w:r>
                    </w:p>
                    <w:p w14:paraId="3272118B" w14:textId="1EE26E94" w:rsidR="00145014" w:rsidRPr="00864B89" w:rsidRDefault="00B55305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3D模型动作交互，与孪生工厂</w:t>
                      </w:r>
                    </w:p>
                    <w:p w14:paraId="5A5011CF" w14:textId="20D103DF" w:rsidR="00C03379" w:rsidRPr="00864B89" w:rsidRDefault="00B55305" w:rsidP="00C03379">
                      <w:pPr>
                        <w:pStyle w:val="a9"/>
                        <w:numPr>
                          <w:ilvl w:val="0"/>
                          <w:numId w:val="6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基于NVIDIA Omniverse平台，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完成</w:t>
                      </w:r>
                      <w:r w:rsidRPr="00864B89">
                        <w:rPr>
                          <w:rFonts w:ascii="微软雅黑" w:eastAsia="微软雅黑" w:hAnsi="微软雅黑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与3D模型进行动作交互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的</w:t>
                      </w:r>
                      <w:r w:rsidR="00C03379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效果展示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7CD56001" w14:textId="131089AB" w:rsidR="00C03379" w:rsidRPr="00864B89" w:rsidRDefault="00585037" w:rsidP="00C03379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78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负责任务</w:t>
                      </w:r>
                      <w:r w:rsidR="00C03379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：</w:t>
                      </w:r>
                      <w:r w:rsidR="00F83F66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转换不合规范的</w:t>
                      </w:r>
                      <w:proofErr w:type="spellStart"/>
                      <w:r w:rsidR="00F83F66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usd</w:t>
                      </w:r>
                      <w:proofErr w:type="spellEnd"/>
                      <w:r w:rsidR="00F83F66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转换模型，根据实际业务使用</w:t>
                      </w:r>
                      <w:proofErr w:type="spellStart"/>
                      <w:r w:rsidR="00C03379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omnigraph</w:t>
                      </w:r>
                      <w:proofErr w:type="spellEnd"/>
                      <w:r w:rsidR="00F83F66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提供的节点设计运动逻辑，开发自然语言输入extension，完成自然语言输入调用已设计好的运动逻辑。</w:t>
                      </w:r>
                    </w:p>
                    <w:p w14:paraId="69B28642" w14:textId="080C30F3" w:rsidR="00B55305" w:rsidRPr="00864B89" w:rsidRDefault="00B55305" w:rsidP="00F83F66">
                      <w:pPr>
                        <w:pStyle w:val="a9"/>
                        <w:numPr>
                          <w:ilvl w:val="0"/>
                          <w:numId w:val="6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搭建孪生流水线</w:t>
                      </w:r>
                      <w:r w:rsidR="00B45CD8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监控系统，模拟流水线监控流程以及产品缺陷检测</w:t>
                      </w:r>
                      <w:r w:rsidR="00C03379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61940D40" w14:textId="77777777" w:rsidR="00A30A20" w:rsidRDefault="00585037" w:rsidP="00A30A2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78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负责任务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：使用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isaac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sim 流水线以及工厂开放资源，搭建简易工厂。部署ROS2与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isaac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sim连接，编写缺陷检测节点，接入训练好的yolo模型</w:t>
                      </w:r>
                      <w:r w:rsidR="00832A46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，在</w:t>
                      </w:r>
                      <w:proofErr w:type="spellStart"/>
                      <w:r w:rsidR="00832A46" w:rsidRPr="00864B89">
                        <w:rPr>
                          <w:rFonts w:ascii="微软雅黑" w:eastAsia="微软雅黑" w:hAnsi="微软雅黑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rviz</w:t>
                      </w:r>
                      <w:proofErr w:type="spellEnd"/>
                      <w:r w:rsidR="00832A46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上显示识别情况并保存记录。</w:t>
                      </w:r>
                    </w:p>
                    <w:p w14:paraId="58E778D3" w14:textId="3ECA25E0" w:rsidR="00DE4330" w:rsidRPr="00864B89" w:rsidRDefault="00DE4330" w:rsidP="00DE433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80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5D28">
        <w:br w:type="page"/>
      </w:r>
    </w:p>
    <w:p w14:paraId="0F73C2A4" w14:textId="62B42AEF" w:rsidR="006F7F68" w:rsidRDefault="006F7F68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C9AC8" wp14:editId="76147A9E">
                <wp:simplePos x="0" y="0"/>
                <wp:positionH relativeFrom="page">
                  <wp:posOffset>896041</wp:posOffset>
                </wp:positionH>
                <wp:positionV relativeFrom="paragraph">
                  <wp:posOffset>4324</wp:posOffset>
                </wp:positionV>
                <wp:extent cx="6435725" cy="1111250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111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48664F4" w14:textId="38CD5ADD" w:rsidR="00145014" w:rsidRPr="00864B89" w:rsidRDefault="00DF30A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软件开发（实习）              </w:t>
                            </w:r>
                            <w:r w:rsidR="005130D3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国交润万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有限公司                           20</w:t>
                            </w:r>
                            <w:r w:rsidR="00EE629A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23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 w:rsidR="00EE629A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12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-20</w:t>
                            </w:r>
                            <w:r w:rsidR="00EE629A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24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EE629A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4</w:t>
                            </w:r>
                          </w:p>
                          <w:p w14:paraId="22DBC201" w14:textId="6F8D252D" w:rsidR="00145014" w:rsidRPr="00864B89" w:rsidRDefault="005130D3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主流LLM大模型开源项目调研</w:t>
                            </w:r>
                            <w:r w:rsidR="00287E8C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5877006" w14:textId="039058DB" w:rsidR="00AB0120" w:rsidRPr="00864B89" w:rsidRDefault="00AE5D28" w:rsidP="0029515B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Qwen </w:t>
                            </w: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、GLM、百川模型，源码部署，使用</w:t>
                            </w:r>
                            <w:proofErr w:type="spellStart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gradio</w:t>
                            </w:r>
                            <w:proofErr w:type="spellEnd"/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作为前端</w:t>
                            </w:r>
                          </w:p>
                          <w:p w14:paraId="0FABC589" w14:textId="0E72232F" w:rsidR="00145014" w:rsidRPr="00864B89" w:rsidRDefault="00A71E8F" w:rsidP="00287E8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申报intel大湾区AI应用，参与多模态AI技术文档编写</w:t>
                            </w:r>
                            <w:r w:rsidR="00287E8C" w:rsidRPr="00864B89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C9AC8" id="_x0000_s1046" style="position:absolute;margin-left:70.55pt;margin-top:.35pt;width:506.75pt;height:87.5pt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" filled="f" stroked="f">
                <v:textbox>
                  <w:txbxContent>
                    <w:p w14:paraId="348664F4" w14:textId="38CD5ADD" w:rsidR="00145014" w:rsidRPr="00864B89" w:rsidRDefault="00DF30A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软件开发（实习）              </w:t>
                      </w:r>
                      <w:r w:rsidR="005130D3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国交润万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有限公司                           20</w:t>
                      </w:r>
                      <w:r w:rsidR="00EE629A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23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.</w:t>
                      </w:r>
                      <w:r w:rsidR="00EE629A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12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-20</w:t>
                      </w:r>
                      <w:r w:rsidR="00EE629A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24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EE629A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4</w:t>
                      </w:r>
                    </w:p>
                    <w:p w14:paraId="22DBC201" w14:textId="6F8D252D" w:rsidR="00145014" w:rsidRPr="00864B89" w:rsidRDefault="005130D3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主流LLM大模型开源项目调研</w:t>
                      </w:r>
                      <w:r w:rsidR="00287E8C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65877006" w14:textId="039058DB" w:rsidR="00AB0120" w:rsidRPr="00864B89" w:rsidRDefault="00AE5D28" w:rsidP="0029515B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Qwen </w:t>
                      </w: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、GLM、百川模型，源码部署，使用</w:t>
                      </w:r>
                      <w:proofErr w:type="spellStart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gradio</w:t>
                      </w:r>
                      <w:proofErr w:type="spellEnd"/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作为前端</w:t>
                      </w:r>
                    </w:p>
                    <w:p w14:paraId="0FABC589" w14:textId="0E72232F" w:rsidR="00145014" w:rsidRPr="00864B89" w:rsidRDefault="00A71E8F" w:rsidP="00287E8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申报intel大湾区AI应用，参与多模态AI技术文档编写</w:t>
                      </w:r>
                      <w:r w:rsidR="00287E8C" w:rsidRPr="00864B89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689FB02" w14:textId="7A4477EC" w:rsidR="00AE5D28" w:rsidRDefault="006F7F68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C4AC23" wp14:editId="542A29E5">
                <wp:simplePos x="0" y="0"/>
                <wp:positionH relativeFrom="page">
                  <wp:posOffset>809625</wp:posOffset>
                </wp:positionH>
                <wp:positionV relativeFrom="paragraph">
                  <wp:posOffset>1278255</wp:posOffset>
                </wp:positionV>
                <wp:extent cx="6489700" cy="7390130"/>
                <wp:effectExtent l="0" t="0" r="25400" b="2032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9700" cy="73901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3D7A4" w14:textId="49EF202D" w:rsidR="00AC6559" w:rsidRPr="00AC6559" w:rsidRDefault="00AC6559" w:rsidP="00AC6559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Django / Django REST framework </w:t>
                            </w: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br/>
                              <w:t>阅读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过</w:t>
                            </w: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Django 与 DRF 源码，熟悉其核心设计思想与代码组织结构。重点关注：</w:t>
                            </w:r>
                          </w:p>
                          <w:p w14:paraId="33B84FAD" w14:textId="747F35D4" w:rsidR="00AC6559" w:rsidRDefault="00AC6559" w:rsidP="00AC6559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1、</w:t>
                            </w: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Django 项目启动过程中 settings 文件的解析机制，理解其基于</w:t>
                            </w:r>
                            <w:proofErr w:type="gramStart"/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懒</w:t>
                            </w:r>
                            <w:proofErr w:type="gramEnd"/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加载与代理模式的设计实现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CC4BBD0" w14:textId="22D6A55A" w:rsidR="006F7F68" w:rsidRPr="006F7F68" w:rsidRDefault="00AC6559" w:rsidP="006F7F68">
                            <w:pPr>
                              <w:pStyle w:val="aa"/>
                              <w:numPr>
                                <w:ilvl w:val="0"/>
                                <w:numId w:val="38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DRF 中类视图的继承体系与执行流程，掌握其基于 Python </w:t>
                            </w:r>
                            <w:r w:rsidRPr="005F1E32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MRO</w:t>
                            </w: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的多层继承机制，体现</w:t>
                            </w:r>
                            <w:r w:rsidRPr="005F1E32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模板方法模式</w:t>
                            </w:r>
                          </w:p>
                          <w:p w14:paraId="11FF5640" w14:textId="7D5A5D6E" w:rsidR="00AC6559" w:rsidRPr="00AC6559" w:rsidRDefault="006F7F68" w:rsidP="006F7F68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基于对源码的解读，能够在框架上进行一些自定义修改，例如：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自定义封装请求/响应结构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开发中间件以统计接口请求耗时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重写 </w:t>
                            </w:r>
                            <w:proofErr w:type="spellStart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GenericAPIView</w:t>
                            </w:r>
                            <w:proofErr w:type="spellEnd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</w:t>
                            </w:r>
                            <w:proofErr w:type="gramStart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等基类</w:t>
                            </w:r>
                            <w:proofErr w:type="gramEnd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，构建更符合业务场景的抽象视图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等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B9C7D91" w14:textId="04578C9E" w:rsidR="00AC6559" w:rsidRPr="00AC6559" w:rsidRDefault="00AC6559" w:rsidP="006F7F68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C655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br/>
                              <w:t>主要用于构建轻量级、高性能的 RESTful API 接口，满足企业内部系统间快速集成需求。</w:t>
                            </w:r>
                            <w:r w:rsidR="006F7F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主要</w:t>
                            </w: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使用：</w:t>
                            </w:r>
                          </w:p>
                          <w:p w14:paraId="0D89CC84" w14:textId="15C10F79" w:rsidR="00AC6559" w:rsidRPr="006F7F68" w:rsidRDefault="00AC6559" w:rsidP="006F7F68">
                            <w:pPr>
                              <w:pStyle w:val="aa"/>
                              <w:numPr>
                                <w:ilvl w:val="0"/>
                                <w:numId w:val="39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核心组件 </w:t>
                            </w:r>
                            <w:proofErr w:type="spellStart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Pydantic</w:t>
                            </w:r>
                            <w:proofErr w:type="spellEnd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进行数据校验与模型定义</w:t>
                            </w:r>
                            <w:r w:rsidR="006F7F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A779733" w14:textId="7E56501C" w:rsidR="00AC6559" w:rsidRPr="006F7F68" w:rsidRDefault="006F7F68" w:rsidP="006F7F68">
                            <w:pPr>
                              <w:pStyle w:val="aa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2、</w:t>
                            </w:r>
                            <w:r w:rsidR="00AC6559"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内置的交互式文档工具（Swagger UI 与 </w:t>
                            </w:r>
                            <w:proofErr w:type="spellStart"/>
                            <w:r w:rsidR="00AC6559"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ReDoc</w:t>
                            </w:r>
                            <w:proofErr w:type="spellEnd"/>
                            <w:r w:rsidR="00AC6559"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8F08905" w14:textId="1296E18E" w:rsidR="00AC6559" w:rsidRPr="00AC6559" w:rsidRDefault="006F7F68" w:rsidP="006F7F68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3、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</w:t>
                            </w:r>
                            <w:proofErr w:type="spellStart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SQLModel</w:t>
                            </w:r>
                            <w:proofErr w:type="spellEnd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访问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数据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库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EC56AA5" w14:textId="77777777" w:rsidR="00AC6559" w:rsidRPr="00AC6559" w:rsidRDefault="00AC6559" w:rsidP="00AC655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认证与安全</w:t>
                            </w:r>
                          </w:p>
                          <w:p w14:paraId="16991004" w14:textId="05F231AB" w:rsidR="00AC6559" w:rsidRPr="00AC6559" w:rsidRDefault="00AC6559" w:rsidP="006F7F68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集成 JWT 认证机制至 Django 项目，</w:t>
                            </w:r>
                            <w:r w:rsidR="006F7F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了解</w:t>
                            </w: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</w:t>
                            </w:r>
                            <w:proofErr w:type="spellStart"/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djangorestframework-simplejwt</w:t>
                            </w:r>
                            <w:proofErr w:type="spellEnd"/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源码，掌握：</w:t>
                            </w:r>
                          </w:p>
                          <w:p w14:paraId="0908154A" w14:textId="72073CF5" w:rsidR="00AC6559" w:rsidRPr="00AC6559" w:rsidRDefault="006F7F68" w:rsidP="006F7F68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1、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Access Token 与 Refresh Token 的生成、验证与过期策略</w:t>
                            </w:r>
                            <w:r w:rsidR="001E3B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6257554" w14:textId="66C4F1BB" w:rsidR="00AC6559" w:rsidRPr="00AC6559" w:rsidRDefault="006F7F68" w:rsidP="006F7F68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2、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Token 刷新机制与黑名单管理</w:t>
                            </w:r>
                            <w:r w:rsidR="001E3B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9B1C792" w14:textId="77777777" w:rsidR="00AC6559" w:rsidRPr="00AC6559" w:rsidRDefault="00AC6559" w:rsidP="00AC655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异步任务与定时调度</w:t>
                            </w:r>
                          </w:p>
                          <w:p w14:paraId="0441DF5E" w14:textId="77777777" w:rsidR="00AC6559" w:rsidRPr="00AC6559" w:rsidRDefault="00AC6559" w:rsidP="006F7F68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熟练使用 Celery + Redis 技术</w:t>
                            </w:r>
                            <w:proofErr w:type="gramStart"/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栈</w:t>
                            </w:r>
                            <w:proofErr w:type="gramEnd"/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，在 Django 项目中实现异步任务处理与定时任务调度：</w:t>
                            </w:r>
                          </w:p>
                          <w:p w14:paraId="4A80ABBC" w14:textId="734C2FD4" w:rsidR="00AC6559" w:rsidRPr="001E3B68" w:rsidRDefault="00AC6559" w:rsidP="001E3B68">
                            <w:pPr>
                              <w:pStyle w:val="aa"/>
                              <w:numPr>
                                <w:ilvl w:val="0"/>
                                <w:numId w:val="40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集成 </w:t>
                            </w:r>
                            <w:proofErr w:type="spellStart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django</w:t>
                            </w:r>
                            <w:proofErr w:type="spellEnd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-celery-beat，将定时任务配置可视化并纳入 Django Admin 后台管理</w:t>
                            </w:r>
                            <w:r w:rsidR="001E3B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54918D9" w14:textId="77777777" w:rsidR="00AC6559" w:rsidRPr="00AC6559" w:rsidRDefault="00AC6559" w:rsidP="00AC655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AI 应用开发</w:t>
                            </w:r>
                          </w:p>
                          <w:p w14:paraId="204B1699" w14:textId="23B9B248" w:rsidR="00AC6559" w:rsidRPr="00AC6559" w:rsidRDefault="00AC6559" w:rsidP="006F7F68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熟悉主流 AI 框架 </w:t>
                            </w:r>
                            <w:proofErr w:type="spellStart"/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LangChain</w:t>
                            </w:r>
                            <w:proofErr w:type="spellEnd"/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与 LangGraph，具备构建智能代理（Agent）系统的实践经验</w:t>
                            </w:r>
                            <w:r w:rsidR="001E3B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 w14:paraId="7BAEB648" w14:textId="0FC694B8" w:rsidR="00AC6559" w:rsidRPr="006F7F68" w:rsidRDefault="00AC6559" w:rsidP="006F7F68">
                            <w:pPr>
                              <w:pStyle w:val="aa"/>
                              <w:numPr>
                                <w:ilvl w:val="0"/>
                                <w:numId w:val="4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深入研读 </w:t>
                            </w:r>
                            <w:proofErr w:type="spellStart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LangChain</w:t>
                            </w:r>
                            <w:proofErr w:type="spellEnd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官方开发文档，掌握 Chain、Tool、Memory 等核心概念</w:t>
                            </w:r>
                            <w:r w:rsidR="001E3B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893EC07" w14:textId="77777777" w:rsidR="00AC6559" w:rsidRPr="006F7F68" w:rsidRDefault="00AC6559" w:rsidP="006F7F68">
                            <w:pPr>
                              <w:pStyle w:val="aa"/>
                              <w:numPr>
                                <w:ilvl w:val="0"/>
                                <w:numId w:val="41"/>
                              </w:numPr>
                              <w:ind w:left="0" w:firstLineChars="0" w:firstLine="42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基于 </w:t>
                            </w:r>
                            <w:proofErr w:type="spellStart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构建 Web 接口层，对外暴露 Agent 服务能力，支持自然语言</w:t>
                            </w:r>
                            <w:proofErr w:type="gramStart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交互与</w:t>
                            </w:r>
                            <w:proofErr w:type="gramEnd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自动化任务执行。</w:t>
                            </w:r>
                          </w:p>
                          <w:p w14:paraId="5DD2BCC1" w14:textId="77777777" w:rsidR="00AC6559" w:rsidRPr="00AC6559" w:rsidRDefault="00AC6559" w:rsidP="00AC655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数据库与 ORM</w:t>
                            </w:r>
                          </w:p>
                          <w:p w14:paraId="78A02DD3" w14:textId="0AF3561A" w:rsidR="00AC6559" w:rsidRDefault="00AC6559" w:rsidP="006F7F68">
                            <w:pPr>
                              <w:pStyle w:val="aa"/>
                              <w:numPr>
                                <w:ilvl w:val="0"/>
                                <w:numId w:val="42"/>
                              </w:numPr>
                              <w:ind w:firstLineChars="0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熟练使用关系型数据库：</w:t>
                            </w:r>
                            <w:r w:rsidRPr="005F1E32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PostgreSQL</w:t>
                            </w: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Pr="005F1E32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MySQL</w:t>
                            </w: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Pr="005F1E32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SQLite</w:t>
                            </w: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，具备良好的数据库设计能力</w:t>
                            </w:r>
                            <w:r w:rsidR="001E3B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5D8ABCD" w14:textId="106FFDAC" w:rsidR="00F33D12" w:rsidRPr="006F7F68" w:rsidRDefault="00F33D12" w:rsidP="00F33D12">
                            <w:pPr>
                              <w:pStyle w:val="aa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了解数据库性能调优，慢查询日志、pt-query-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disget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、设计索引等。</w:t>
                            </w:r>
                          </w:p>
                          <w:p w14:paraId="340ADF34" w14:textId="75B23676" w:rsidR="00AC6559" w:rsidRPr="006F7F68" w:rsidRDefault="00AC6559" w:rsidP="001E3B68">
                            <w:pPr>
                              <w:pStyle w:val="aa"/>
                              <w:numPr>
                                <w:ilvl w:val="0"/>
                                <w:numId w:val="42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使用 </w:t>
                            </w:r>
                            <w:proofErr w:type="spellStart"/>
                            <w:r w:rsidRPr="005F1E32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SQLAlchemy</w:t>
                            </w:r>
                            <w:proofErr w:type="spellEnd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和 </w:t>
                            </w:r>
                            <w:proofErr w:type="spellStart"/>
                            <w:r w:rsidRPr="005F1E32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SQLModel</w:t>
                            </w:r>
                            <w:proofErr w:type="spellEnd"/>
                            <w:r w:rsidRPr="006F7F68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 进行 ORM 建模与复杂查询操作，兼顾开发效率与性能控制。</w:t>
                            </w:r>
                          </w:p>
                          <w:p w14:paraId="2021A8EE" w14:textId="2F679307" w:rsidR="00AC6559" w:rsidRPr="00AC6559" w:rsidRDefault="00AC6559" w:rsidP="00AC655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容器化</w:t>
                            </w:r>
                          </w:p>
                          <w:p w14:paraId="79C59D7E" w14:textId="269D95C3" w:rsidR="00AC6559" w:rsidRPr="00AC6559" w:rsidRDefault="00AC6559" w:rsidP="001E3B68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熟练掌握 Docker 容器化技术，配置多服务网络、数据卷与环境变量，实现应用的本地与生产环境一致性部署。</w:t>
                            </w:r>
                          </w:p>
                          <w:p w14:paraId="562FBFB4" w14:textId="530E6DFB" w:rsidR="00AC6559" w:rsidRPr="00AC6559" w:rsidRDefault="00AC6559" w:rsidP="001E3B68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机器人系统</w:t>
                            </w: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：了解 ROS 2（Robot Operating System 2）基本架构，能够修改功能包与节点代码，支持机器人相关应用开发</w:t>
                            </w:r>
                            <w:r w:rsidR="001E3B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F36DD68" w14:textId="77777777" w:rsidR="00AC6559" w:rsidRPr="00AC6559" w:rsidRDefault="00AC6559" w:rsidP="001E3B68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开发与数据工具</w:t>
                            </w: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 w14:paraId="06D8B601" w14:textId="292FEF7C" w:rsidR="00AC6559" w:rsidRPr="00AC6559" w:rsidRDefault="00AC6559" w:rsidP="001E3B68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IDE：PyCharm、VS Code</w:t>
                            </w:r>
                            <w:r w:rsidR="001E3B68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6E39AA8" w14:textId="2F03281D" w:rsidR="00AC15AB" w:rsidRPr="00AC6559" w:rsidRDefault="001E3B68" w:rsidP="00AC6559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数据看板</w:t>
                            </w:r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  <w:proofErr w:type="spellStart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DBeaver</w:t>
                            </w:r>
                            <w:proofErr w:type="spellEnd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proofErr w:type="spellStart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Navicat</w:t>
                            </w:r>
                            <w:proofErr w:type="spellEnd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、Redis Insight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proofErr w:type="spellStart"/>
                            <w:r w:rsidR="00AC6559" w:rsidRPr="00AC6559"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Dify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4AC2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47" type="#_x0000_t202" style="position:absolute;margin-left:63.75pt;margin-top:100.65pt;width:511pt;height:581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" filled="f" strokecolor="white [3212]">
                <v:textbox>
                  <w:txbxContent>
                    <w:p w14:paraId="67A3D7A4" w14:textId="49EF202D" w:rsidR="00AC6559" w:rsidRPr="00AC6559" w:rsidRDefault="00AC6559" w:rsidP="00AC6559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Django / Django REST framework </w:t>
                      </w: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br/>
                        <w:t>阅读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过</w:t>
                      </w: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Django 与 DRF 源码，熟悉其核心设计思想与代码组织结构。重点关注：</w:t>
                      </w:r>
                    </w:p>
                    <w:p w14:paraId="33B84FAD" w14:textId="747F35D4" w:rsidR="00AC6559" w:rsidRDefault="00AC6559" w:rsidP="00AC6559">
                      <w:pPr>
                        <w:ind w:firstLine="42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1、</w:t>
                      </w: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Django 项目启动过程中 settings 文件的解析机制，理解其基于</w:t>
                      </w:r>
                      <w:proofErr w:type="gramStart"/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懒</w:t>
                      </w:r>
                      <w:proofErr w:type="gramEnd"/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加载与代理模式的设计实现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6CC4BBD0" w14:textId="22D6A55A" w:rsidR="006F7F68" w:rsidRPr="006F7F68" w:rsidRDefault="00AC6559" w:rsidP="006F7F68">
                      <w:pPr>
                        <w:pStyle w:val="aa"/>
                        <w:numPr>
                          <w:ilvl w:val="0"/>
                          <w:numId w:val="38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DRF 中类视图的继承体系与执行流程，掌握其基于 Python </w:t>
                      </w:r>
                      <w:r w:rsidRPr="005F1E32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MRO</w:t>
                      </w: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的多层继承机制，体现</w:t>
                      </w:r>
                      <w:r w:rsidRPr="005F1E32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模板方法模式</w:t>
                      </w:r>
                    </w:p>
                    <w:p w14:paraId="11FF5640" w14:textId="7D5A5D6E" w:rsidR="00AC6559" w:rsidRPr="00AC6559" w:rsidRDefault="006F7F68" w:rsidP="006F7F68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基于对源码的解读，能够在框架上进行一些自定义修改，例如：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自定义封装请求/响应结构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开发中间件以统计接口请求耗时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重写 </w:t>
                      </w:r>
                      <w:proofErr w:type="spellStart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GenericAPIView</w:t>
                      </w:r>
                      <w:proofErr w:type="spellEnd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</w:t>
                      </w:r>
                      <w:proofErr w:type="gramStart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等基类</w:t>
                      </w:r>
                      <w:proofErr w:type="gramEnd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，构建更符合业务场景的抽象视图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等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0B9C7D91" w14:textId="04578C9E" w:rsidR="00AC6559" w:rsidRPr="00AC6559" w:rsidRDefault="00AC6559" w:rsidP="006F7F68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proofErr w:type="spellStart"/>
                      <w:r w:rsidRPr="00AC6559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FastAPI</w:t>
                      </w:r>
                      <w:proofErr w:type="spellEnd"/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br/>
                        <w:t>主要用于构建轻量级、高性能的 RESTful API 接口，满足企业内部系统间快速集成需求。</w:t>
                      </w:r>
                      <w:r w:rsidR="006F7F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主要</w:t>
                      </w: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使用：</w:t>
                      </w:r>
                    </w:p>
                    <w:p w14:paraId="0D89CC84" w14:textId="15C10F79" w:rsidR="00AC6559" w:rsidRPr="006F7F68" w:rsidRDefault="00AC6559" w:rsidP="006F7F68">
                      <w:pPr>
                        <w:pStyle w:val="aa"/>
                        <w:numPr>
                          <w:ilvl w:val="0"/>
                          <w:numId w:val="39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核心组件 </w:t>
                      </w:r>
                      <w:proofErr w:type="spellStart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Pydantic</w:t>
                      </w:r>
                      <w:proofErr w:type="spellEnd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进行数据校验与模型定义</w:t>
                      </w:r>
                      <w:r w:rsidR="006F7F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7A779733" w14:textId="7E56501C" w:rsidR="00AC6559" w:rsidRPr="006F7F68" w:rsidRDefault="006F7F68" w:rsidP="006F7F68">
                      <w:pPr>
                        <w:pStyle w:val="aa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2、</w:t>
                      </w:r>
                      <w:r w:rsidR="00AC6559"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内置的交互式文档工具（Swagger UI 与 </w:t>
                      </w:r>
                      <w:proofErr w:type="spellStart"/>
                      <w:r w:rsidR="00AC6559"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ReDoc</w:t>
                      </w:r>
                      <w:proofErr w:type="spellEnd"/>
                      <w:r w:rsidR="00AC6559"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58F08905" w14:textId="1296E18E" w:rsidR="00AC6559" w:rsidRPr="00AC6559" w:rsidRDefault="006F7F68" w:rsidP="006F7F68">
                      <w:pPr>
                        <w:ind w:firstLine="42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3、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</w:t>
                      </w:r>
                      <w:proofErr w:type="spellStart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SQLModel</w:t>
                      </w:r>
                      <w:proofErr w:type="spellEnd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 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访问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数据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库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1EC56AA5" w14:textId="77777777" w:rsidR="00AC6559" w:rsidRPr="00AC6559" w:rsidRDefault="00AC6559" w:rsidP="00AC6559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认证与安全</w:t>
                      </w:r>
                    </w:p>
                    <w:p w14:paraId="16991004" w14:textId="05F231AB" w:rsidR="00AC6559" w:rsidRPr="00AC6559" w:rsidRDefault="00AC6559" w:rsidP="006F7F68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集成 JWT 认证机制至 Django 项目，</w:t>
                      </w:r>
                      <w:r w:rsidR="006F7F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了解</w:t>
                      </w: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</w:t>
                      </w:r>
                      <w:proofErr w:type="spellStart"/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djangorestframework-simplejwt</w:t>
                      </w:r>
                      <w:proofErr w:type="spellEnd"/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源码，掌握：</w:t>
                      </w:r>
                    </w:p>
                    <w:p w14:paraId="0908154A" w14:textId="72073CF5" w:rsidR="00AC6559" w:rsidRPr="00AC6559" w:rsidRDefault="006F7F68" w:rsidP="006F7F68">
                      <w:pPr>
                        <w:ind w:firstLine="42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1、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Access Token 与 Refresh Token 的生成、验证与过期策略</w:t>
                      </w:r>
                      <w:r w:rsidR="001E3B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16257554" w14:textId="66C4F1BB" w:rsidR="00AC6559" w:rsidRPr="00AC6559" w:rsidRDefault="006F7F68" w:rsidP="006F7F68">
                      <w:pPr>
                        <w:ind w:firstLine="42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2、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Token 刷新机制与黑名单管理</w:t>
                      </w:r>
                      <w:r w:rsidR="001E3B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09B1C792" w14:textId="77777777" w:rsidR="00AC6559" w:rsidRPr="00AC6559" w:rsidRDefault="00AC6559" w:rsidP="00AC6559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异步任务与定时调度</w:t>
                      </w:r>
                    </w:p>
                    <w:p w14:paraId="0441DF5E" w14:textId="77777777" w:rsidR="00AC6559" w:rsidRPr="00AC6559" w:rsidRDefault="00AC6559" w:rsidP="006F7F68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熟练使用 Celery + Redis 技术</w:t>
                      </w:r>
                      <w:proofErr w:type="gramStart"/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栈</w:t>
                      </w:r>
                      <w:proofErr w:type="gramEnd"/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，在 Django 项目中实现异步任务处理与定时任务调度：</w:t>
                      </w:r>
                    </w:p>
                    <w:p w14:paraId="4A80ABBC" w14:textId="734C2FD4" w:rsidR="00AC6559" w:rsidRPr="001E3B68" w:rsidRDefault="00AC6559" w:rsidP="001E3B68">
                      <w:pPr>
                        <w:pStyle w:val="aa"/>
                        <w:numPr>
                          <w:ilvl w:val="0"/>
                          <w:numId w:val="40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集成 </w:t>
                      </w:r>
                      <w:proofErr w:type="spellStart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django</w:t>
                      </w:r>
                      <w:proofErr w:type="spellEnd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-celery-beat，将定时任务配置可视化并纳入 Django Admin 后台管理</w:t>
                      </w:r>
                      <w:r w:rsidR="001E3B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454918D9" w14:textId="77777777" w:rsidR="00AC6559" w:rsidRPr="00AC6559" w:rsidRDefault="00AC6559" w:rsidP="00AC6559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AI 应用开发</w:t>
                      </w:r>
                    </w:p>
                    <w:p w14:paraId="204B1699" w14:textId="23B9B248" w:rsidR="00AC6559" w:rsidRPr="00AC6559" w:rsidRDefault="00AC6559" w:rsidP="006F7F68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熟悉主流 AI 框架 </w:t>
                      </w:r>
                      <w:proofErr w:type="spellStart"/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LangChain</w:t>
                      </w:r>
                      <w:proofErr w:type="spellEnd"/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与 LangGraph，具备构建智能代理（Agent）系统的实践经验</w:t>
                      </w:r>
                      <w:r w:rsidR="001E3B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：</w:t>
                      </w:r>
                    </w:p>
                    <w:p w14:paraId="7BAEB648" w14:textId="0FC694B8" w:rsidR="00AC6559" w:rsidRPr="006F7F68" w:rsidRDefault="00AC6559" w:rsidP="006F7F68">
                      <w:pPr>
                        <w:pStyle w:val="aa"/>
                        <w:numPr>
                          <w:ilvl w:val="0"/>
                          <w:numId w:val="4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深入研读 </w:t>
                      </w:r>
                      <w:proofErr w:type="spellStart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LangChain</w:t>
                      </w:r>
                      <w:proofErr w:type="spellEnd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官方开发文档，掌握 Chain、Tool、Memory 等核心概念</w:t>
                      </w:r>
                      <w:r w:rsidR="001E3B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7893EC07" w14:textId="77777777" w:rsidR="00AC6559" w:rsidRPr="006F7F68" w:rsidRDefault="00AC6559" w:rsidP="006F7F68">
                      <w:pPr>
                        <w:pStyle w:val="aa"/>
                        <w:numPr>
                          <w:ilvl w:val="0"/>
                          <w:numId w:val="41"/>
                        </w:numPr>
                        <w:ind w:left="0" w:firstLineChars="0" w:firstLine="42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基于 </w:t>
                      </w:r>
                      <w:proofErr w:type="spellStart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FastAPI</w:t>
                      </w:r>
                      <w:proofErr w:type="spellEnd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构建 Web 接口层，对外暴露 Agent 服务能力，支持自然语言</w:t>
                      </w:r>
                      <w:proofErr w:type="gramStart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交互与</w:t>
                      </w:r>
                      <w:proofErr w:type="gramEnd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自动化任务执行。</w:t>
                      </w:r>
                    </w:p>
                    <w:p w14:paraId="5DD2BCC1" w14:textId="77777777" w:rsidR="00AC6559" w:rsidRPr="00AC6559" w:rsidRDefault="00AC6559" w:rsidP="00AC6559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数据库与 ORM</w:t>
                      </w:r>
                    </w:p>
                    <w:p w14:paraId="78A02DD3" w14:textId="0AF3561A" w:rsidR="00AC6559" w:rsidRDefault="00AC6559" w:rsidP="006F7F68">
                      <w:pPr>
                        <w:pStyle w:val="aa"/>
                        <w:numPr>
                          <w:ilvl w:val="0"/>
                          <w:numId w:val="42"/>
                        </w:numPr>
                        <w:ind w:firstLineChars="0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熟练使用关系型数据库：</w:t>
                      </w:r>
                      <w:r w:rsidRPr="005F1E32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PostgreSQL</w:t>
                      </w: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 w:rsidRPr="005F1E32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MySQL</w:t>
                      </w: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 w:rsidRPr="005F1E32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SQLite</w:t>
                      </w: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，具备良好的数据库设计能力</w:t>
                      </w:r>
                      <w:r w:rsidR="001E3B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05D8ABCD" w14:textId="106FFDAC" w:rsidR="00F33D12" w:rsidRPr="006F7F68" w:rsidRDefault="00F33D12" w:rsidP="00F33D12">
                      <w:pPr>
                        <w:pStyle w:val="aa"/>
                        <w:ind w:left="720"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了解数据库性能调优，慢查询日志、pt-query-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disget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、设计索引等。</w:t>
                      </w:r>
                    </w:p>
                    <w:p w14:paraId="340ADF34" w14:textId="75B23676" w:rsidR="00AC6559" w:rsidRPr="006F7F68" w:rsidRDefault="00AC6559" w:rsidP="001E3B68">
                      <w:pPr>
                        <w:pStyle w:val="aa"/>
                        <w:numPr>
                          <w:ilvl w:val="0"/>
                          <w:numId w:val="42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使用 </w:t>
                      </w:r>
                      <w:proofErr w:type="spellStart"/>
                      <w:r w:rsidRPr="005F1E32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SQLAlchemy</w:t>
                      </w:r>
                      <w:proofErr w:type="spellEnd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和 </w:t>
                      </w:r>
                      <w:proofErr w:type="spellStart"/>
                      <w:r w:rsidRPr="005F1E32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SQLModel</w:t>
                      </w:r>
                      <w:proofErr w:type="spellEnd"/>
                      <w:r w:rsidRPr="006F7F68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 进行 ORM 建模与复杂查询操作，兼顾开发效率与性能控制。</w:t>
                      </w:r>
                    </w:p>
                    <w:p w14:paraId="2021A8EE" w14:textId="2F679307" w:rsidR="00AC6559" w:rsidRPr="00AC6559" w:rsidRDefault="00AC6559" w:rsidP="00AC6559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容器化</w:t>
                      </w:r>
                    </w:p>
                    <w:p w14:paraId="79C59D7E" w14:textId="269D95C3" w:rsidR="00AC6559" w:rsidRPr="00AC6559" w:rsidRDefault="00AC6559" w:rsidP="001E3B68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熟练掌握 Docker 容器化技术，配置多服务网络、数据卷与环境变量，实现应用的本地与生产环境一致性部署。</w:t>
                      </w:r>
                    </w:p>
                    <w:p w14:paraId="562FBFB4" w14:textId="530E6DFB" w:rsidR="00AC6559" w:rsidRPr="00AC6559" w:rsidRDefault="00AC6559" w:rsidP="001E3B68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机器人系统</w:t>
                      </w: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：了解 ROS 2（Robot Operating System 2）基本架构，能够修改功能包与节点代码，支持机器人相关应用开发</w:t>
                      </w:r>
                      <w:r w:rsidR="001E3B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4F36DD68" w14:textId="77777777" w:rsidR="00AC6559" w:rsidRPr="00AC6559" w:rsidRDefault="00AC6559" w:rsidP="001E3B68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开发与数据工具</w:t>
                      </w: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：</w:t>
                      </w:r>
                    </w:p>
                    <w:p w14:paraId="06D8B601" w14:textId="292FEF7C" w:rsidR="00AC6559" w:rsidRPr="00AC6559" w:rsidRDefault="00AC6559" w:rsidP="001E3B68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IDE：PyCharm、VS Code</w:t>
                      </w:r>
                      <w:r w:rsidR="001E3B68"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76E39AA8" w14:textId="2F03281D" w:rsidR="00AC15AB" w:rsidRPr="00AC6559" w:rsidRDefault="001E3B68" w:rsidP="00AC6559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数据看板</w:t>
                      </w:r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：</w:t>
                      </w:r>
                      <w:proofErr w:type="spellStart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DBeaver</w:t>
                      </w:r>
                      <w:proofErr w:type="spellEnd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proofErr w:type="spellStart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Navicat</w:t>
                      </w:r>
                      <w:proofErr w:type="spellEnd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、Redis Insight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proofErr w:type="spellStart"/>
                      <w:r w:rsidR="00AC6559" w:rsidRPr="00AC6559"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0"/>
                        </w:rPr>
                        <w:t>Dify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50E6EB4" wp14:editId="559F9CFC">
                <wp:simplePos x="0" y="0"/>
                <wp:positionH relativeFrom="margin">
                  <wp:posOffset>-688252</wp:posOffset>
                </wp:positionH>
                <wp:positionV relativeFrom="paragraph">
                  <wp:posOffset>906145</wp:posOffset>
                </wp:positionV>
                <wp:extent cx="6858000" cy="300355"/>
                <wp:effectExtent l="19050" t="0" r="19050" b="23495"/>
                <wp:wrapNone/>
                <wp:docPr id="626359456" name="组合 626359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00355"/>
                          <a:chOff x="1000" y="3608"/>
                          <a:chExt cx="10349" cy="475"/>
                        </a:xfrm>
                      </wpg:grpSpPr>
                      <wps:wsp>
                        <wps:cNvPr id="823768533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987576364" name="组合 6"/>
                        <wpg:cNvGrpSpPr/>
                        <wpg:grpSpPr>
                          <a:xfrm>
                            <a:off x="1000" y="3608"/>
                            <a:ext cx="1967" cy="475"/>
                            <a:chOff x="1000" y="3608"/>
                            <a:chExt cx="1967" cy="475"/>
                          </a:xfrm>
                        </wpg:grpSpPr>
                        <wps:wsp>
                          <wps:cNvPr id="1386154079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793855483" name="矩形 27"/>
                          <wps:cNvSpPr/>
                          <wps:spPr>
                            <a:xfrm>
                              <a:off x="1210" y="360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8841C5F" w14:textId="17D77B5B" w:rsidR="00AC15AB" w:rsidRDefault="00C24607" w:rsidP="00AC15AB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框架</w:t>
                                </w:r>
                                <w:r w:rsidR="007F4232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技术</w:t>
                                </w:r>
                                <w:proofErr w:type="gramStart"/>
                                <w:r w:rsidR="007F4232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栈</w:t>
                                </w:r>
                                <w:proofErr w:type="gramEnd"/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0E6EB4" id="组合 626359456" o:spid="_x0000_s1048" style="position:absolute;margin-left:-54.2pt;margin-top:71.35pt;width:540pt;height:23.65pt;z-index:251668480;mso-position-horizontal-relative:margin;mso-width-relative:margin;mso-height-relative:margin" coordorigin="1000,3608" coordsize="10349,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">
                <v:line id="直接连接符 4" o:spid="_x0000_s1049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" strokecolor="#d8d8d8 [2732]" strokeweight="1.5pt">
                  <v:stroke joinstyle="miter"/>
                </v:line>
                <v:group id="组合 6" o:spid="_x0000_s1050" style="position:absolute;left:1000;top:3608;width:1967;height:475" coordorigin="1000,3608" coordsize="1967,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">
                  <v:roundrect id="矩形 17" o:spid="_x0000_s1051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" fillcolor="#607a9d" strokecolor="#f5f6fb" strokeweight="3pt"/>
                  <v:rect id="矩形 27" o:spid="_x0000_s1052" style="position:absolute;left:1210;top:360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" filled="f" stroked="f" strokeweight="1pt">
                    <v:textbox>
                      <w:txbxContent>
                        <w:p w14:paraId="48841C5F" w14:textId="17D77B5B" w:rsidR="00AC15AB" w:rsidRDefault="00C24607" w:rsidP="00AC15AB">
                          <w:pPr>
                            <w:pStyle w:val="a9"/>
                            <w:spacing w:before="0" w:beforeAutospacing="0" w:after="0" w:afterAutospacing="0" w:line="312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框架</w:t>
                          </w:r>
                          <w:r w:rsidR="007F4232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技术</w:t>
                          </w:r>
                          <w:proofErr w:type="gramStart"/>
                          <w:r w:rsidR="007F4232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栈</w:t>
                          </w:r>
                          <w:proofErr w:type="gramEnd"/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3D4021" wp14:editId="5BDE4D66">
                <wp:simplePos x="0" y="0"/>
                <wp:positionH relativeFrom="margin">
                  <wp:posOffset>-238076</wp:posOffset>
                </wp:positionH>
                <wp:positionV relativeFrom="paragraph">
                  <wp:posOffset>4793494</wp:posOffset>
                </wp:positionV>
                <wp:extent cx="6489700" cy="1073150"/>
                <wp:effectExtent l="0" t="0" r="25400" b="12700"/>
                <wp:wrapSquare wrapText="bothSides"/>
                <wp:docPr id="20449574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9700" cy="1073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F7ED4" w14:textId="1F13DDC1" w:rsidR="00C24607" w:rsidRDefault="00C24607" w:rsidP="00C246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398E34A3" w14:textId="118D25A1" w:rsidR="00FF3298" w:rsidRPr="00864B89" w:rsidRDefault="00FF3298" w:rsidP="00124962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D4021" id="_x0000_s1053" type="#_x0000_t202" style="position:absolute;margin-left:-18.75pt;margin-top:377.45pt;width:511pt;height:84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" filled="f" strokecolor="white [3212]">
                <v:textbox>
                  <w:txbxContent>
                    <w:p w14:paraId="3EFF7ED4" w14:textId="1F13DDC1" w:rsidR="00C24607" w:rsidRDefault="00C24607" w:rsidP="00C246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</w:p>
                    <w:p w14:paraId="398E34A3" w14:textId="118D25A1" w:rsidR="00FF3298" w:rsidRPr="00864B89" w:rsidRDefault="00FF3298" w:rsidP="00124962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AE5D28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FDF"/>
    <w:multiLevelType w:val="hybridMultilevel"/>
    <w:tmpl w:val="77266D22"/>
    <w:lvl w:ilvl="0" w:tplc="3C92190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3F6184E"/>
    <w:multiLevelType w:val="multilevel"/>
    <w:tmpl w:val="3E5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86DB7"/>
    <w:multiLevelType w:val="hybridMultilevel"/>
    <w:tmpl w:val="7BA61EC6"/>
    <w:lvl w:ilvl="0" w:tplc="1E7266A0">
      <w:start w:val="2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74475EC"/>
    <w:multiLevelType w:val="multilevel"/>
    <w:tmpl w:val="4114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57541"/>
    <w:multiLevelType w:val="hybridMultilevel"/>
    <w:tmpl w:val="41641918"/>
    <w:lvl w:ilvl="0" w:tplc="260E737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4D90BD7"/>
    <w:multiLevelType w:val="hybridMultilevel"/>
    <w:tmpl w:val="E5B048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4E67B4E"/>
    <w:multiLevelType w:val="multilevel"/>
    <w:tmpl w:val="499E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16843"/>
    <w:multiLevelType w:val="multilevel"/>
    <w:tmpl w:val="25B2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62205"/>
    <w:multiLevelType w:val="hybridMultilevel"/>
    <w:tmpl w:val="78D64918"/>
    <w:lvl w:ilvl="0" w:tplc="4BA6AA0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1D736F9E"/>
    <w:multiLevelType w:val="hybridMultilevel"/>
    <w:tmpl w:val="B62897D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1D976860"/>
    <w:multiLevelType w:val="multilevel"/>
    <w:tmpl w:val="CAF4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10D5B"/>
    <w:multiLevelType w:val="hybridMultilevel"/>
    <w:tmpl w:val="1F881402"/>
    <w:lvl w:ilvl="0" w:tplc="81A636D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45A289F"/>
    <w:multiLevelType w:val="hybridMultilevel"/>
    <w:tmpl w:val="41BE7170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3" w15:restartNumberingAfterBreak="0">
    <w:nsid w:val="4F0B0D57"/>
    <w:multiLevelType w:val="hybridMultilevel"/>
    <w:tmpl w:val="EF124B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24E50B3"/>
    <w:multiLevelType w:val="hybridMultilevel"/>
    <w:tmpl w:val="776AA6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7F50FCC"/>
    <w:multiLevelType w:val="hybridMultilevel"/>
    <w:tmpl w:val="AD5E6FA6"/>
    <w:lvl w:ilvl="0" w:tplc="654EE3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5DBE0D58"/>
    <w:multiLevelType w:val="hybridMultilevel"/>
    <w:tmpl w:val="8258C734"/>
    <w:lvl w:ilvl="0" w:tplc="D9AAF72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97A2D57"/>
    <w:multiLevelType w:val="hybridMultilevel"/>
    <w:tmpl w:val="5F2C86C2"/>
    <w:lvl w:ilvl="0" w:tplc="D54A14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A854BDF"/>
    <w:multiLevelType w:val="multilevel"/>
    <w:tmpl w:val="EC5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447C7"/>
    <w:multiLevelType w:val="multilevel"/>
    <w:tmpl w:val="B25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301968">
    <w:abstractNumId w:val="18"/>
  </w:num>
  <w:num w:numId="2" w16cid:durableId="1372614842">
    <w:abstractNumId w:val="17"/>
  </w:num>
  <w:num w:numId="3" w16cid:durableId="341055290">
    <w:abstractNumId w:val="16"/>
  </w:num>
  <w:num w:numId="4" w16cid:durableId="525217058">
    <w:abstractNumId w:val="9"/>
  </w:num>
  <w:num w:numId="5" w16cid:durableId="154490357">
    <w:abstractNumId w:val="14"/>
  </w:num>
  <w:num w:numId="6" w16cid:durableId="469329571">
    <w:abstractNumId w:val="11"/>
  </w:num>
  <w:num w:numId="7" w16cid:durableId="1622686173">
    <w:abstractNumId w:val="5"/>
  </w:num>
  <w:num w:numId="8" w16cid:durableId="1828665592">
    <w:abstractNumId w:val="15"/>
  </w:num>
  <w:num w:numId="9" w16cid:durableId="603346407">
    <w:abstractNumId w:val="12"/>
  </w:num>
  <w:num w:numId="10" w16cid:durableId="1573660389">
    <w:abstractNumId w:val="13"/>
  </w:num>
  <w:num w:numId="11" w16cid:durableId="1274166201">
    <w:abstractNumId w:val="20"/>
  </w:num>
  <w:num w:numId="12" w16cid:durableId="624581443">
    <w:abstractNumId w:val="6"/>
  </w:num>
  <w:num w:numId="13" w16cid:durableId="144934934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7174816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924698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9166181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02443354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213826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41408667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01188237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803881637">
    <w:abstractNumId w:val="3"/>
  </w:num>
  <w:num w:numId="22" w16cid:durableId="171156686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00509159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2020441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453593950">
    <w:abstractNumId w:val="21"/>
  </w:num>
  <w:num w:numId="26" w16cid:durableId="2033411669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706176446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915670142">
    <w:abstractNumId w:val="10"/>
  </w:num>
  <w:num w:numId="29" w16cid:durableId="158715350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95929094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163934604">
    <w:abstractNumId w:val="1"/>
  </w:num>
  <w:num w:numId="32" w16cid:durableId="1626694281">
    <w:abstractNumId w:val="7"/>
  </w:num>
  <w:num w:numId="33" w16cid:durableId="110638686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808232047">
    <w:abstractNumId w:val="22"/>
  </w:num>
  <w:num w:numId="35" w16cid:durableId="925697838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70039467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636640900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626617549">
    <w:abstractNumId w:val="2"/>
  </w:num>
  <w:num w:numId="39" w16cid:durableId="174996943">
    <w:abstractNumId w:val="19"/>
  </w:num>
  <w:num w:numId="40" w16cid:durableId="2105102574">
    <w:abstractNumId w:val="4"/>
  </w:num>
  <w:num w:numId="41" w16cid:durableId="598873893">
    <w:abstractNumId w:val="8"/>
  </w:num>
  <w:num w:numId="42" w16cid:durableId="97236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yZWMzNjgyN2FhM2ZkMmYyYWZhNzU1ZGY2N2M4NmIifQ=="/>
  </w:docVars>
  <w:rsids>
    <w:rsidRoot w:val="606C21AA"/>
    <w:rsid w:val="0007603A"/>
    <w:rsid w:val="000A610C"/>
    <w:rsid w:val="000C233C"/>
    <w:rsid w:val="000E2C0C"/>
    <w:rsid w:val="00124962"/>
    <w:rsid w:val="00127C0C"/>
    <w:rsid w:val="00132C6A"/>
    <w:rsid w:val="00145014"/>
    <w:rsid w:val="00150473"/>
    <w:rsid w:val="00163560"/>
    <w:rsid w:val="001675E4"/>
    <w:rsid w:val="00172E29"/>
    <w:rsid w:val="001941F7"/>
    <w:rsid w:val="001A1148"/>
    <w:rsid w:val="001A13E2"/>
    <w:rsid w:val="001E3984"/>
    <w:rsid w:val="001E3B68"/>
    <w:rsid w:val="00287E8C"/>
    <w:rsid w:val="0029515B"/>
    <w:rsid w:val="002A733D"/>
    <w:rsid w:val="002D209A"/>
    <w:rsid w:val="003A550E"/>
    <w:rsid w:val="003B5F6C"/>
    <w:rsid w:val="003B768A"/>
    <w:rsid w:val="003D6CA0"/>
    <w:rsid w:val="003F47D9"/>
    <w:rsid w:val="004317B4"/>
    <w:rsid w:val="004842D8"/>
    <w:rsid w:val="004E61E8"/>
    <w:rsid w:val="005130D3"/>
    <w:rsid w:val="00523238"/>
    <w:rsid w:val="00561CE0"/>
    <w:rsid w:val="0056762D"/>
    <w:rsid w:val="00585037"/>
    <w:rsid w:val="005F1E32"/>
    <w:rsid w:val="006015F1"/>
    <w:rsid w:val="006D29C4"/>
    <w:rsid w:val="006D6320"/>
    <w:rsid w:val="006E7139"/>
    <w:rsid w:val="006F7F68"/>
    <w:rsid w:val="00712503"/>
    <w:rsid w:val="0076004F"/>
    <w:rsid w:val="00762F0F"/>
    <w:rsid w:val="007A7A05"/>
    <w:rsid w:val="007F4232"/>
    <w:rsid w:val="00832A46"/>
    <w:rsid w:val="00854CE2"/>
    <w:rsid w:val="00864B89"/>
    <w:rsid w:val="008718D1"/>
    <w:rsid w:val="008B7C87"/>
    <w:rsid w:val="008C4F2F"/>
    <w:rsid w:val="0092269E"/>
    <w:rsid w:val="00931EE2"/>
    <w:rsid w:val="00955CB0"/>
    <w:rsid w:val="00A30A20"/>
    <w:rsid w:val="00A45395"/>
    <w:rsid w:val="00A71E8F"/>
    <w:rsid w:val="00A819D9"/>
    <w:rsid w:val="00AB0120"/>
    <w:rsid w:val="00AC15AB"/>
    <w:rsid w:val="00AC6559"/>
    <w:rsid w:val="00AE5D28"/>
    <w:rsid w:val="00B320D6"/>
    <w:rsid w:val="00B45CD8"/>
    <w:rsid w:val="00B55305"/>
    <w:rsid w:val="00BD6D90"/>
    <w:rsid w:val="00C03379"/>
    <w:rsid w:val="00C24607"/>
    <w:rsid w:val="00C25F89"/>
    <w:rsid w:val="00C303B6"/>
    <w:rsid w:val="00C727D7"/>
    <w:rsid w:val="00CB35DB"/>
    <w:rsid w:val="00CC61DC"/>
    <w:rsid w:val="00D42F4B"/>
    <w:rsid w:val="00DD38F3"/>
    <w:rsid w:val="00DE4330"/>
    <w:rsid w:val="00DF30A0"/>
    <w:rsid w:val="00E118FD"/>
    <w:rsid w:val="00EB00A6"/>
    <w:rsid w:val="00EE629A"/>
    <w:rsid w:val="00F33D12"/>
    <w:rsid w:val="00F37F6E"/>
    <w:rsid w:val="00F82911"/>
    <w:rsid w:val="00F83F66"/>
    <w:rsid w:val="00FB52AF"/>
    <w:rsid w:val="00FE1143"/>
    <w:rsid w:val="00FF3298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0BE43E"/>
  <w15:docId w15:val="{DB58E363-3C30-4770-835D-8556FBCA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6F7F6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3E0ABE-E42E-476D-BC7C-511D4165B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TotalTime>1711</TotalTime>
  <Pages>2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kedao</dc:creator>
  <cp:keywords/>
  <dc:description/>
  <cp:lastModifiedBy>骏杰 何</cp:lastModifiedBy>
  <cp:revision>19</cp:revision>
  <cp:lastPrinted>2025-10-20T04:49:00Z</cp:lastPrinted>
  <dcterms:created xsi:type="dcterms:W3CDTF">2025-07-18T13:20:00Z</dcterms:created>
  <dcterms:modified xsi:type="dcterms:W3CDTF">2025-10-20T17:07:00Z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